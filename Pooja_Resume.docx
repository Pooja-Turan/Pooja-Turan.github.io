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29F080CF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64D0B8BA" w14:textId="5F24C0A4" w:rsidR="001B2ABD" w:rsidRDefault="005832EB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w:drawing>
                <wp:inline distT="0" distB="0" distL="0" distR="0" wp14:anchorId="3425748E" wp14:editId="589A679A">
                  <wp:extent cx="2139950" cy="2853055"/>
                  <wp:effectExtent l="0" t="0" r="0" b="4445"/>
                  <wp:docPr id="4" name="Picture 4" descr="A picture containing person, person, sky, out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picture containing person, person, sky, outdoor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9950" cy="2853055"/>
                          </a:xfrm>
                          <a:prstGeom prst="rect">
                            <a:avLst/>
                          </a:prstGeom>
                          <a:effectLst>
                            <a:innerShdw blurRad="114300">
                              <a:prstClr val="black"/>
                            </a:inn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20" w:type="dxa"/>
          </w:tcPr>
          <w:p w14:paraId="364BAB5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FF8CE13" w14:textId="3A0D3E4D" w:rsidR="001B2ABD" w:rsidRDefault="002A3388" w:rsidP="001B2ABD">
            <w:pPr>
              <w:pStyle w:val="Title"/>
            </w:pPr>
            <w:r>
              <w:t>Pooja</w:t>
            </w:r>
          </w:p>
          <w:p w14:paraId="57065B7C" w14:textId="2965B1F6" w:rsidR="001B2ABD" w:rsidRDefault="002A3388" w:rsidP="001B2ABD">
            <w:pPr>
              <w:pStyle w:val="Subtitle"/>
            </w:pPr>
            <w:r>
              <w:rPr>
                <w:spacing w:val="0"/>
                <w:w w:val="100"/>
              </w:rPr>
              <w:t>Web Developer</w:t>
            </w:r>
          </w:p>
        </w:tc>
      </w:tr>
      <w:tr w:rsidR="001B2ABD" w14:paraId="471A9A5E" w14:textId="77777777" w:rsidTr="001B2ABD">
        <w:tc>
          <w:tcPr>
            <w:tcW w:w="3600" w:type="dxa"/>
          </w:tcPr>
          <w:sdt>
            <w:sdtPr>
              <w:id w:val="-1711873194"/>
              <w:placeholder>
                <w:docPart w:val="4DE2DBBE9B0C4F718F75BE9A04D16E0C"/>
              </w:placeholder>
              <w:temporary/>
              <w:showingPlcHdr/>
              <w15:appearance w15:val="hidden"/>
            </w:sdtPr>
            <w:sdtEndPr/>
            <w:sdtContent>
              <w:p w14:paraId="0A8A5A19" w14:textId="77777777" w:rsidR="001B2ABD" w:rsidRDefault="00036450" w:rsidP="00036450">
                <w:pPr>
                  <w:pStyle w:val="Heading3"/>
                </w:pPr>
                <w:r w:rsidRPr="00D5459D">
                  <w:t>Profile</w:t>
                </w:r>
              </w:p>
            </w:sdtContent>
          </w:sdt>
          <w:p w14:paraId="18B2397E" w14:textId="55EA6E91" w:rsidR="00036450" w:rsidRDefault="00515C28" w:rsidP="00515C28">
            <w:r>
              <w:t>Experienced operations with a demonstrated history of working in the outsourcing/offshoring industry.Skilled in Negotiation, operations management, Coaching,Sales and having amazing communication skills.</w:t>
            </w:r>
          </w:p>
          <w:p w14:paraId="08544575" w14:textId="77777777" w:rsidR="00036450" w:rsidRDefault="00036450" w:rsidP="00036450"/>
          <w:sdt>
            <w:sdtPr>
              <w:id w:val="-1954003311"/>
              <w:placeholder>
                <w:docPart w:val="07D28176F25349CA8A452E4CD7FEA332"/>
              </w:placeholder>
              <w:temporary/>
              <w:showingPlcHdr/>
              <w15:appearance w15:val="hidden"/>
            </w:sdtPr>
            <w:sdtEndPr/>
            <w:sdtContent>
              <w:p w14:paraId="23F95333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4076B9EA89F949ED81696F9D3D0B7203"/>
              </w:placeholder>
              <w:temporary/>
              <w:showingPlcHdr/>
              <w15:appearance w15:val="hidden"/>
            </w:sdtPr>
            <w:sdtEndPr/>
            <w:sdtContent>
              <w:p w14:paraId="2EF9A01F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3980A1E0" w14:textId="1CDCFE20" w:rsidR="004D3011" w:rsidRDefault="001462BA" w:rsidP="004D3011">
            <w:r>
              <w:t>437-247-2945</w:t>
            </w:r>
          </w:p>
          <w:p w14:paraId="16CED556" w14:textId="77777777" w:rsidR="004D3011" w:rsidRPr="004D3011" w:rsidRDefault="004D3011" w:rsidP="004D3011"/>
          <w:sdt>
            <w:sdtPr>
              <w:id w:val="67859272"/>
              <w:placeholder>
                <w:docPart w:val="17822A05B08E45D7B824C8A0D52728ED"/>
              </w:placeholder>
              <w:temporary/>
              <w:showingPlcHdr/>
              <w15:appearance w15:val="hidden"/>
            </w:sdtPr>
            <w:sdtEndPr/>
            <w:sdtContent>
              <w:p w14:paraId="17DAF83F" w14:textId="77777777" w:rsidR="004D3011" w:rsidRDefault="004D3011" w:rsidP="004D3011">
                <w:r w:rsidRPr="004D3011">
                  <w:t>WEBSITE:</w:t>
                </w:r>
              </w:p>
            </w:sdtContent>
          </w:sdt>
          <w:sdt>
            <w:sdtPr>
              <w:id w:val="-720132143"/>
              <w:placeholder>
                <w:docPart w:val="A34F1FC3C13F44FC99C383141123B66F"/>
              </w:placeholder>
              <w:temporary/>
              <w:showingPlcHdr/>
              <w15:appearance w15:val="hidden"/>
            </w:sdtPr>
            <w:sdtEndPr/>
            <w:sdtContent>
              <w:p w14:paraId="46723E9C" w14:textId="77777777" w:rsidR="004D3011" w:rsidRDefault="00E4381A" w:rsidP="004D3011">
                <w:r>
                  <w:t>Website goes here</w:t>
                </w:r>
              </w:p>
            </w:sdtContent>
          </w:sdt>
          <w:p w14:paraId="27D8C994" w14:textId="77777777" w:rsidR="004D3011" w:rsidRDefault="004D3011" w:rsidP="004D3011"/>
          <w:sdt>
            <w:sdtPr>
              <w:id w:val="-240260293"/>
              <w:placeholder>
                <w:docPart w:val="272980B5BBED4D158D6282987AAF9DA7"/>
              </w:placeholder>
              <w:temporary/>
              <w:showingPlcHdr/>
              <w15:appearance w15:val="hidden"/>
            </w:sdtPr>
            <w:sdtEndPr/>
            <w:sdtContent>
              <w:p w14:paraId="42BA039D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7529777F" w14:textId="63D7CFB9" w:rsidR="00036450" w:rsidRPr="00E4381A" w:rsidRDefault="001462BA" w:rsidP="004D3011">
            <w:pPr>
              <w:rPr>
                <w:rStyle w:val="Hyperlink"/>
              </w:rPr>
            </w:pPr>
            <w:r>
              <w:t>Pooja.turan97@gmail.com</w:t>
            </w:r>
          </w:p>
          <w:sdt>
            <w:sdtPr>
              <w:id w:val="-1444214663"/>
              <w:placeholder>
                <w:docPart w:val="8128CA7F811B44B4A0B1CBFEDD6E25D0"/>
              </w:placeholder>
              <w:temporary/>
              <w:showingPlcHdr/>
              <w15:appearance w15:val="hidden"/>
            </w:sdtPr>
            <w:sdtEndPr/>
            <w:sdtContent>
              <w:p w14:paraId="52DA3EB1" w14:textId="77777777" w:rsidR="004D3011" w:rsidRPr="00CB0055" w:rsidRDefault="00CB0055" w:rsidP="00CB0055">
                <w:pPr>
                  <w:pStyle w:val="Heading3"/>
                </w:pPr>
                <w:r w:rsidRPr="00CB0055">
                  <w:t>Hobbies</w:t>
                </w:r>
              </w:p>
            </w:sdtContent>
          </w:sdt>
          <w:p w14:paraId="19A3FA60" w14:textId="77B59B31" w:rsidR="004D3011" w:rsidRDefault="00A9778A" w:rsidP="004D3011">
            <w:r>
              <w:t>Reading</w:t>
            </w:r>
          </w:p>
          <w:p w14:paraId="42C8E1D5" w14:textId="419731D1" w:rsidR="004D3011" w:rsidRDefault="00A9778A" w:rsidP="004D3011">
            <w:r>
              <w:t>Travelling</w:t>
            </w:r>
          </w:p>
          <w:p w14:paraId="2F8C819F" w14:textId="4FD13F9A" w:rsidR="004D3011" w:rsidRDefault="00A9778A" w:rsidP="004D3011">
            <w:r>
              <w:t>Cooking</w:t>
            </w:r>
          </w:p>
          <w:p w14:paraId="3C55710D" w14:textId="6B162FFC" w:rsidR="004D3011" w:rsidRPr="004D3011" w:rsidRDefault="004D3011" w:rsidP="004D3011"/>
        </w:tc>
        <w:tc>
          <w:tcPr>
            <w:tcW w:w="720" w:type="dxa"/>
          </w:tcPr>
          <w:p w14:paraId="34DED3B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B6C46236079B46BCB0C7AC8DDDC030DF"/>
              </w:placeholder>
              <w:temporary/>
              <w:showingPlcHdr/>
              <w15:appearance w15:val="hidden"/>
            </w:sdtPr>
            <w:sdtEndPr/>
            <w:sdtContent>
              <w:p w14:paraId="636D0512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8686B76" w14:textId="5759F867" w:rsidR="00036450" w:rsidRPr="00036450" w:rsidRDefault="00BC3829" w:rsidP="00B359E4">
            <w:pPr>
              <w:pStyle w:val="Heading4"/>
            </w:pPr>
            <w:r>
              <w:t>Conestoga College</w:t>
            </w:r>
          </w:p>
          <w:p w14:paraId="08EF8B9A" w14:textId="120F5A1A" w:rsidR="00036450" w:rsidRPr="00B359E4" w:rsidRDefault="00BC3829" w:rsidP="00B359E4">
            <w:pPr>
              <w:pStyle w:val="Date"/>
            </w:pPr>
            <w:r>
              <w:t>Sep 2019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Dec 2020</w:t>
            </w:r>
          </w:p>
          <w:p w14:paraId="68CB3E7A" w14:textId="4E6B1135" w:rsidR="004D3011" w:rsidRDefault="00B175AF" w:rsidP="00036450">
            <w:r>
              <w:t>Post secondary diploma in web designing and developement</w:t>
            </w:r>
          </w:p>
          <w:p w14:paraId="5828BC9D" w14:textId="77777777" w:rsidR="00036450" w:rsidRDefault="00036450" w:rsidP="00036450"/>
          <w:p w14:paraId="2DD8BB43" w14:textId="6246C854" w:rsidR="00036450" w:rsidRPr="00B359E4" w:rsidRDefault="00BC3829" w:rsidP="00B359E4">
            <w:pPr>
              <w:pStyle w:val="Heading4"/>
            </w:pPr>
            <w:r>
              <w:t>Panjab University</w:t>
            </w:r>
          </w:p>
          <w:p w14:paraId="6E94C637" w14:textId="0F83A4B5" w:rsidR="00036450" w:rsidRDefault="00BC3829" w:rsidP="00B359E4">
            <w:pPr>
              <w:pStyle w:val="Date"/>
            </w:pPr>
            <w:r>
              <w:t>July 2015</w:t>
            </w:r>
            <w:r w:rsidR="00036450" w:rsidRPr="00B359E4">
              <w:t xml:space="preserve"> </w:t>
            </w:r>
            <w:r>
              <w:t>–</w:t>
            </w:r>
            <w:r w:rsidR="00036450" w:rsidRPr="00B359E4">
              <w:t xml:space="preserve"> </w:t>
            </w:r>
            <w:r>
              <w:t>Dec 2018</w:t>
            </w:r>
          </w:p>
          <w:p w14:paraId="48527A69" w14:textId="4AD65C54" w:rsidR="00B175AF" w:rsidRPr="00B175AF" w:rsidRDefault="00B175AF" w:rsidP="00B175AF">
            <w:r>
              <w:t>Bachelors of Science (Information Technology)</w:t>
            </w:r>
          </w:p>
          <w:sdt>
            <w:sdtPr>
              <w:id w:val="1001553383"/>
              <w:placeholder>
                <w:docPart w:val="6C35AD42C37144338FE6A541A7E2D643"/>
              </w:placeholder>
              <w:temporary/>
              <w:showingPlcHdr/>
              <w15:appearance w15:val="hidden"/>
            </w:sdtPr>
            <w:sdtEndPr/>
            <w:sdtContent>
              <w:p w14:paraId="7853C2FA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06BF84A" w14:textId="44E57895" w:rsidR="00036450" w:rsidRDefault="00FC051D" w:rsidP="00B359E4">
            <w:pPr>
              <w:pStyle w:val="Heading4"/>
              <w:rPr>
                <w:bCs/>
              </w:rPr>
            </w:pPr>
            <w:r>
              <w:t>Petro-Canada</w:t>
            </w:r>
            <w:r w:rsidR="00036450">
              <w:t xml:space="preserve"> </w:t>
            </w:r>
            <w:r w:rsidR="00D45DED">
              <w:t>,ON</w:t>
            </w:r>
            <w:r>
              <w:t>(</w:t>
            </w:r>
            <w:r w:rsidR="00036450" w:rsidRPr="00036450">
              <w:t xml:space="preserve"> </w:t>
            </w:r>
            <w:r>
              <w:t>Guest Service Representative)</w:t>
            </w:r>
          </w:p>
          <w:p w14:paraId="09211850" w14:textId="58E7ADEE" w:rsidR="00036450" w:rsidRPr="00036450" w:rsidRDefault="005E70CB" w:rsidP="00B359E4">
            <w:pPr>
              <w:pStyle w:val="Date"/>
            </w:pPr>
            <w:r>
              <w:t>Dec2019</w:t>
            </w:r>
            <w:r w:rsidR="00036450" w:rsidRPr="00036450">
              <w:t>–</w:t>
            </w:r>
            <w:r>
              <w:t>till now</w:t>
            </w:r>
          </w:p>
          <w:p w14:paraId="55AE57FA" w14:textId="5E7E352E" w:rsidR="00036450" w:rsidRDefault="00836DCE" w:rsidP="00836DCE">
            <w:pPr>
              <w:pStyle w:val="ListParagraph"/>
              <w:numPr>
                <w:ilvl w:val="0"/>
                <w:numId w:val="2"/>
              </w:numPr>
            </w:pPr>
            <w:r>
              <w:t xml:space="preserve">Maintaining </w:t>
            </w:r>
            <w:r w:rsidR="00036450" w:rsidRPr="00036450">
              <w:t xml:space="preserve"> </w:t>
            </w:r>
            <w:r>
              <w:t>a positive ,emphatic  and professional attitude toward customers at all times.</w:t>
            </w:r>
          </w:p>
          <w:p w14:paraId="2ACAFBA8" w14:textId="583B32CB" w:rsidR="008A71CF" w:rsidRDefault="00217DC2" w:rsidP="00836DCE">
            <w:pPr>
              <w:pStyle w:val="ListParagraph"/>
              <w:numPr>
                <w:ilvl w:val="0"/>
                <w:numId w:val="2"/>
              </w:numPr>
            </w:pPr>
            <w:r>
              <w:t>Acknowledging and resolving  customer complaints.</w:t>
            </w:r>
          </w:p>
          <w:p w14:paraId="1C720463" w14:textId="77777777" w:rsidR="004D3011" w:rsidRDefault="004D3011" w:rsidP="00217DC2">
            <w:pPr>
              <w:pStyle w:val="ListParagraph"/>
            </w:pPr>
          </w:p>
          <w:p w14:paraId="5C1C5270" w14:textId="77777777" w:rsidR="004D3011" w:rsidRDefault="004D3011" w:rsidP="00036450"/>
          <w:p w14:paraId="45937B96" w14:textId="465F857A" w:rsidR="004D3011" w:rsidRPr="004D3011" w:rsidRDefault="00916C3E" w:rsidP="00B359E4">
            <w:pPr>
              <w:pStyle w:val="Heading4"/>
              <w:rPr>
                <w:bCs/>
              </w:rPr>
            </w:pPr>
            <w:r>
              <w:t>eClerx Services Limited,India</w:t>
            </w:r>
            <w:r w:rsidR="004D3011" w:rsidRPr="004D3011">
              <w:t xml:space="preserve">  </w:t>
            </w:r>
            <w:r>
              <w:t>(</w:t>
            </w:r>
            <w:r w:rsidR="00950B31">
              <w:t>Customer Operations-</w:t>
            </w:r>
            <w:r>
              <w:t>Analyst)</w:t>
            </w:r>
          </w:p>
          <w:p w14:paraId="45F90EB8" w14:textId="17E28AFD" w:rsidR="004D3011" w:rsidRPr="004D3011" w:rsidRDefault="009D1840" w:rsidP="00B359E4">
            <w:pPr>
              <w:pStyle w:val="Date"/>
            </w:pPr>
            <w:r>
              <w:t>June 2018</w:t>
            </w:r>
            <w:r w:rsidR="004D3011" w:rsidRPr="004D3011">
              <w:t>–</w:t>
            </w:r>
            <w:r>
              <w:t>July 2019</w:t>
            </w:r>
          </w:p>
          <w:p w14:paraId="3D07CAFE" w14:textId="391C01E1" w:rsidR="004D3011" w:rsidRDefault="0090388A" w:rsidP="0090388A">
            <w:pPr>
              <w:pStyle w:val="ListParagraph"/>
              <w:numPr>
                <w:ilvl w:val="0"/>
                <w:numId w:val="1"/>
              </w:numPr>
            </w:pPr>
            <w:r>
              <w:t>Specialized in providing expertise and process excellence throughout the customer journey.</w:t>
            </w:r>
          </w:p>
          <w:p w14:paraId="0280D974" w14:textId="7BA4C3AA" w:rsidR="0090388A" w:rsidRDefault="0090388A" w:rsidP="0090388A">
            <w:pPr>
              <w:pStyle w:val="ListParagraph"/>
              <w:numPr>
                <w:ilvl w:val="0"/>
                <w:numId w:val="1"/>
              </w:numPr>
            </w:pPr>
            <w:r>
              <w:t>Analyse and verify customer accounts as per available data</w:t>
            </w:r>
          </w:p>
          <w:p w14:paraId="7AF3541B" w14:textId="3CE75563" w:rsidR="0090388A" w:rsidRDefault="0090388A" w:rsidP="0090388A">
            <w:pPr>
              <w:pStyle w:val="ListParagraph"/>
              <w:numPr>
                <w:ilvl w:val="0"/>
                <w:numId w:val="1"/>
              </w:numPr>
            </w:pPr>
            <w:r>
              <w:t>Take appropriate steps to resolve customer issues and provide feedback to prevent similar issues from occurring in the future</w:t>
            </w:r>
          </w:p>
          <w:p w14:paraId="11C37DA0" w14:textId="0C03D6BA" w:rsidR="0090388A" w:rsidRDefault="0090388A" w:rsidP="0090388A">
            <w:pPr>
              <w:pStyle w:val="ListParagraph"/>
              <w:numPr>
                <w:ilvl w:val="0"/>
                <w:numId w:val="1"/>
              </w:numPr>
            </w:pPr>
            <w:r>
              <w:t>Troubleshoot technical issues related to customer’s services</w:t>
            </w:r>
          </w:p>
          <w:p w14:paraId="0A515B8A" w14:textId="4DAFB8B1" w:rsidR="0090388A" w:rsidRDefault="0090388A" w:rsidP="0090388A">
            <w:pPr>
              <w:pStyle w:val="ListParagraph"/>
              <w:numPr>
                <w:ilvl w:val="0"/>
                <w:numId w:val="1"/>
              </w:numPr>
            </w:pPr>
            <w:r>
              <w:t>Serve as a subject matter expert o client’s business rules, customer interaction policies and support tools</w:t>
            </w:r>
          </w:p>
          <w:sdt>
            <w:sdtPr>
              <w:id w:val="1669594239"/>
              <w:placeholder>
                <w:docPart w:val="9862A876367C441D9860F1B193FF858D"/>
              </w:placeholder>
              <w:temporary/>
              <w:showingPlcHdr/>
              <w15:appearance w15:val="hidden"/>
            </w:sdtPr>
            <w:sdtEndPr/>
            <w:sdtContent>
              <w:p w14:paraId="6F035327" w14:textId="77777777" w:rsidR="00036450" w:rsidRDefault="00180329" w:rsidP="00036450">
                <w:pPr>
                  <w:pStyle w:val="Heading2"/>
                </w:pPr>
                <w:r w:rsidRPr="00036450">
                  <w:rPr>
                    <w:rStyle w:val="Heading2Char"/>
                    <w:b/>
                    <w:bCs/>
                    <w:caps/>
                  </w:rPr>
                  <w:t>SKILLS</w:t>
                </w:r>
              </w:p>
            </w:sdtContent>
          </w:sdt>
          <w:p w14:paraId="6D99FA0C" w14:textId="77777777" w:rsidR="00036450" w:rsidRPr="004D3011" w:rsidRDefault="00112054" w:rsidP="004D3011">
            <w:pPr>
              <w:rPr>
                <w:color w:val="FFFFFF" w:themeColor="background1"/>
              </w:rPr>
            </w:pPr>
            <w:r w:rsidRPr="00B90CEF">
              <w:rPr>
                <w:noProof/>
                <w:color w:val="000000" w:themeColor="text1"/>
              </w:rPr>
              <w:drawing>
                <wp:inline distT="0" distB="0" distL="0" distR="0" wp14:anchorId="0CF8E5CE" wp14:editId="24917ECE">
                  <wp:extent cx="3756660" cy="1257300"/>
                  <wp:effectExtent l="0" t="0" r="0" b="0"/>
                  <wp:docPr id="12" name="Chart 12" descr="skills chart"/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12"/>
                    </a:graphicData>
                  </a:graphic>
                </wp:inline>
              </w:drawing>
            </w:r>
          </w:p>
        </w:tc>
      </w:tr>
    </w:tbl>
    <w:p w14:paraId="62A0D34D" w14:textId="77777777" w:rsidR="0043117B" w:rsidRDefault="00D61CC3" w:rsidP="000C45FF">
      <w:pPr>
        <w:tabs>
          <w:tab w:val="left" w:pos="990"/>
        </w:tabs>
      </w:pPr>
    </w:p>
    <w:sectPr w:rsidR="0043117B" w:rsidSect="000C45FF">
      <w:headerReference w:type="default" r:id="rId13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F52F1B" w14:textId="77777777" w:rsidR="00D61CC3" w:rsidRDefault="00D61CC3" w:rsidP="000C45FF">
      <w:r>
        <w:separator/>
      </w:r>
    </w:p>
  </w:endnote>
  <w:endnote w:type="continuationSeparator" w:id="0">
    <w:p w14:paraId="772536D5" w14:textId="77777777" w:rsidR="00D61CC3" w:rsidRDefault="00D61CC3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B80E6" w14:textId="77777777" w:rsidR="00D61CC3" w:rsidRDefault="00D61CC3" w:rsidP="000C45FF">
      <w:r>
        <w:separator/>
      </w:r>
    </w:p>
  </w:footnote>
  <w:footnote w:type="continuationSeparator" w:id="0">
    <w:p w14:paraId="4A0665E8" w14:textId="77777777" w:rsidR="00D61CC3" w:rsidRDefault="00D61CC3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96415A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B7162AB" wp14:editId="07E30FC5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A20786"/>
    <w:multiLevelType w:val="hybridMultilevel"/>
    <w:tmpl w:val="7B2E02B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B310779"/>
    <w:multiLevelType w:val="hybridMultilevel"/>
    <w:tmpl w:val="9604C3D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388"/>
    <w:rsid w:val="00036450"/>
    <w:rsid w:val="00094499"/>
    <w:rsid w:val="000C45FF"/>
    <w:rsid w:val="000E3FD1"/>
    <w:rsid w:val="00112054"/>
    <w:rsid w:val="001462BA"/>
    <w:rsid w:val="001525E1"/>
    <w:rsid w:val="00180329"/>
    <w:rsid w:val="0019001F"/>
    <w:rsid w:val="001A74A5"/>
    <w:rsid w:val="001B2ABD"/>
    <w:rsid w:val="001E0391"/>
    <w:rsid w:val="001E1759"/>
    <w:rsid w:val="001F1ECC"/>
    <w:rsid w:val="00217DC2"/>
    <w:rsid w:val="002400EB"/>
    <w:rsid w:val="00256CF7"/>
    <w:rsid w:val="00281FD5"/>
    <w:rsid w:val="002A3388"/>
    <w:rsid w:val="002D41B9"/>
    <w:rsid w:val="0030481B"/>
    <w:rsid w:val="003156FC"/>
    <w:rsid w:val="003254B5"/>
    <w:rsid w:val="0037121F"/>
    <w:rsid w:val="003A6B7D"/>
    <w:rsid w:val="003B06CA"/>
    <w:rsid w:val="004071FC"/>
    <w:rsid w:val="00445947"/>
    <w:rsid w:val="004813B3"/>
    <w:rsid w:val="00496591"/>
    <w:rsid w:val="004C63E4"/>
    <w:rsid w:val="004D3011"/>
    <w:rsid w:val="00515C28"/>
    <w:rsid w:val="005262AC"/>
    <w:rsid w:val="005832EB"/>
    <w:rsid w:val="005E39D5"/>
    <w:rsid w:val="005E70CB"/>
    <w:rsid w:val="00600670"/>
    <w:rsid w:val="0062123A"/>
    <w:rsid w:val="00646E75"/>
    <w:rsid w:val="006771D0"/>
    <w:rsid w:val="00715FCB"/>
    <w:rsid w:val="00743101"/>
    <w:rsid w:val="007775E1"/>
    <w:rsid w:val="007867A0"/>
    <w:rsid w:val="007927F5"/>
    <w:rsid w:val="00802CA0"/>
    <w:rsid w:val="00836DCE"/>
    <w:rsid w:val="00841D71"/>
    <w:rsid w:val="008A71CF"/>
    <w:rsid w:val="0090388A"/>
    <w:rsid w:val="00916C3E"/>
    <w:rsid w:val="009260CD"/>
    <w:rsid w:val="00950B31"/>
    <w:rsid w:val="00952C25"/>
    <w:rsid w:val="009D1840"/>
    <w:rsid w:val="00A2118D"/>
    <w:rsid w:val="00A9778A"/>
    <w:rsid w:val="00AD76E2"/>
    <w:rsid w:val="00B175AF"/>
    <w:rsid w:val="00B20152"/>
    <w:rsid w:val="00B359E4"/>
    <w:rsid w:val="00B57D98"/>
    <w:rsid w:val="00B70850"/>
    <w:rsid w:val="00BC3829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45DED"/>
    <w:rsid w:val="00D5459D"/>
    <w:rsid w:val="00D61CC3"/>
    <w:rsid w:val="00D72CE5"/>
    <w:rsid w:val="00DA1F4D"/>
    <w:rsid w:val="00DD172A"/>
    <w:rsid w:val="00E25A26"/>
    <w:rsid w:val="00E4381A"/>
    <w:rsid w:val="00E55D74"/>
    <w:rsid w:val="00F60274"/>
    <w:rsid w:val="00F77FB9"/>
    <w:rsid w:val="00FB068F"/>
    <w:rsid w:val="00FC0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FFEAD25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  <w:style w:type="paragraph" w:styleId="ListParagraph">
    <w:name w:val="List Paragraph"/>
    <w:basedOn w:val="Normal"/>
    <w:uiPriority w:val="34"/>
    <w:semiHidden/>
    <w:qFormat/>
    <w:rsid w:val="0090388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chart" Target="charts/chart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glossaryDocument" Target="glossary/document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pooja\AppData\Local\Microsoft\Office\16.0\DTS\en-US%7b887E6B58-F33C-41B1-94B9-F5C25D49A454%7d\%7b8375D947-137B-4FCC-9C02-226B0452B642%7dtf00546271_win32.dot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925087710892123"/>
          <c:y val="0"/>
          <c:w val="0.80138048159801523"/>
          <c:h val="0.97755511811023621"/>
        </c:manualLayout>
      </c:layout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Series 1</c:v>
                </c:pt>
              </c:strCache>
            </c:strRef>
          </c:tx>
          <c:spPr>
            <a:solidFill>
              <a:schemeClr val="accent1">
                <a:lumMod val="75000"/>
              </a:schemeClr>
            </a:solidFill>
            <a:ln>
              <a:noFill/>
            </a:ln>
            <a:effectLst/>
          </c:spPr>
          <c:invertIfNegative val="0"/>
          <c:dLbls>
            <c:numFmt formatCode="0%" sourceLinked="0"/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700" b="0" i="0" u="none" strike="noStrike" kern="1200" baseline="0">
                    <a:solidFill>
                      <a:schemeClr val="bg1"/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eparator>, </c:separator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microsoft word</c:v>
                </c:pt>
                <c:pt idx="1">
                  <c:v>customer satisfaction</c:v>
                </c:pt>
                <c:pt idx="2">
                  <c:v>Patience</c:v>
                </c:pt>
                <c:pt idx="3">
                  <c:v>punctual</c:v>
                </c:pt>
                <c:pt idx="4">
                  <c:v>Team work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0.98</c:v>
                </c:pt>
                <c:pt idx="1">
                  <c:v>1</c:v>
                </c:pt>
                <c:pt idx="2">
                  <c:v>0.95</c:v>
                </c:pt>
                <c:pt idx="3">
                  <c:v>0.99</c:v>
                </c:pt>
                <c:pt idx="4">
                  <c:v>0.9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C5CC-44A2-8B79-365C2E919E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78"/>
        <c:overlap val="60"/>
        <c:axId val="510443647"/>
        <c:axId val="510551375"/>
      </c:barChart>
      <c:catAx>
        <c:axId val="510443647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noFill/>
            <a:round/>
            <a:headEnd type="none" w="sm" len="sm"/>
            <a:tailEnd type="none" w="sm" len="sm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10551375"/>
        <c:crosses val="autoZero"/>
        <c:auto val="1"/>
        <c:lblAlgn val="ctr"/>
        <c:lblOffset val="100"/>
        <c:noMultiLvlLbl val="0"/>
      </c:catAx>
      <c:valAx>
        <c:axId val="510551375"/>
        <c:scaling>
          <c:orientation val="minMax"/>
          <c:max val="1"/>
        </c:scaling>
        <c:delete val="1"/>
        <c:axPos val="b"/>
        <c:numFmt formatCode="0.00%" sourceLinked="0"/>
        <c:majorTickMark val="none"/>
        <c:minorTickMark val="none"/>
        <c:tickLblPos val="nextTo"/>
        <c:crossAx val="510443647"/>
        <c:crosses val="autoZero"/>
        <c:crossBetween val="between"/>
        <c:majorUnit val="0.2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0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  <a:headEnd type="none" w="sm" len="sm"/>
        <a:tailEnd type="none" w="sm" len="sm"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bg1"/>
    </cs:fontRef>
    <cs:spPr>
      <a:solidFill>
        <a:schemeClr val="tx1">
          <a:lumMod val="50000"/>
          <a:lumOff val="50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>
          <a:alpha val="70000"/>
        </a:schemeClr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gradFill>
        <a:gsLst>
          <a:gs pos="0">
            <a:schemeClr val="phClr"/>
          </a:gs>
          <a:gs pos="46000">
            <a:schemeClr val="phClr"/>
          </a:gs>
          <a:gs pos="100000">
            <a:schemeClr val="phClr">
              <a:lumMod val="20000"/>
              <a:lumOff val="80000"/>
              <a:alpha val="0"/>
            </a:schemeClr>
          </a:gs>
        </a:gsLst>
        <a:path path="circle">
          <a:fillToRect l="50000" t="-80000" r="50000" b="180000"/>
        </a:path>
      </a:gradFill>
      <a:ln w="9525" cap="flat" cmpd="sng" algn="ctr">
        <a:solidFill>
          <a:schemeClr val="phClr">
            <a:shade val="95000"/>
          </a:schemeClr>
        </a:solidFill>
        <a:round/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gradFill>
          <a:gsLst>
            <a:gs pos="0">
              <a:schemeClr val="tx1">
                <a:lumMod val="5000"/>
                <a:lumOff val="95000"/>
              </a:schemeClr>
            </a:gs>
            <a:gs pos="100000">
              <a:schemeClr val="tx1">
                <a:lumMod val="15000"/>
                <a:lumOff val="85000"/>
              </a:schemeClr>
            </a:gs>
          </a:gsLst>
          <a:lin ang="5400000" scaled="0"/>
        </a:gra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  <a:headEnd type="none" w="sm" len="sm"/>
        <a:tailEnd type="none" w="sm" len="sm"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800" b="1" kern="1200" cap="all" spc="5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DE2DBBE9B0C4F718F75BE9A04D16E0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9835B5-8B45-4F8F-807A-4BF42D725835}"/>
      </w:docPartPr>
      <w:docPartBody>
        <w:p w:rsidR="00000000" w:rsidRDefault="00B474EF">
          <w:pPr>
            <w:pStyle w:val="4DE2DBBE9B0C4F718F75BE9A04D16E0C"/>
          </w:pPr>
          <w:r w:rsidRPr="00D5459D">
            <w:t>Profile</w:t>
          </w:r>
        </w:p>
      </w:docPartBody>
    </w:docPart>
    <w:docPart>
      <w:docPartPr>
        <w:name w:val="07D28176F25349CA8A452E4CD7FEA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5986CB-498C-4715-AD22-F8759EF87596}"/>
      </w:docPartPr>
      <w:docPartBody>
        <w:p w:rsidR="00000000" w:rsidRDefault="00B474EF">
          <w:pPr>
            <w:pStyle w:val="07D28176F25349CA8A452E4CD7FEA332"/>
          </w:pPr>
          <w:r w:rsidRPr="00CB0055">
            <w:t>Contact</w:t>
          </w:r>
        </w:p>
      </w:docPartBody>
    </w:docPart>
    <w:docPart>
      <w:docPartPr>
        <w:name w:val="4076B9EA89F949ED81696F9D3D0B72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5425F-B79F-4DE3-B712-310238640466}"/>
      </w:docPartPr>
      <w:docPartBody>
        <w:p w:rsidR="00000000" w:rsidRDefault="00B474EF">
          <w:pPr>
            <w:pStyle w:val="4076B9EA89F949ED81696F9D3D0B7203"/>
          </w:pPr>
          <w:r w:rsidRPr="004D3011">
            <w:t>PHONE:</w:t>
          </w:r>
        </w:p>
      </w:docPartBody>
    </w:docPart>
    <w:docPart>
      <w:docPartPr>
        <w:name w:val="17822A05B08E45D7B824C8A0D52728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112E652-FA4E-492F-A613-DE6D4817EE4C}"/>
      </w:docPartPr>
      <w:docPartBody>
        <w:p w:rsidR="00000000" w:rsidRDefault="00B474EF">
          <w:pPr>
            <w:pStyle w:val="17822A05B08E45D7B824C8A0D52728ED"/>
          </w:pPr>
          <w:r w:rsidRPr="004D3011">
            <w:t>WEBSITE:</w:t>
          </w:r>
        </w:p>
      </w:docPartBody>
    </w:docPart>
    <w:docPart>
      <w:docPartPr>
        <w:name w:val="A34F1FC3C13F44FC99C383141123B6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3704FA-6C47-4370-BC0A-9EC2E2306E21}"/>
      </w:docPartPr>
      <w:docPartBody>
        <w:p w:rsidR="00000000" w:rsidRDefault="00B474EF">
          <w:pPr>
            <w:pStyle w:val="A34F1FC3C13F44FC99C383141123B66F"/>
          </w:pPr>
          <w:r>
            <w:t>Website goes here</w:t>
          </w:r>
        </w:p>
      </w:docPartBody>
    </w:docPart>
    <w:docPart>
      <w:docPartPr>
        <w:name w:val="272980B5BBED4D158D6282987AAF9D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02F46CF-BBA9-4A10-9754-4CA4FFA80479}"/>
      </w:docPartPr>
      <w:docPartBody>
        <w:p w:rsidR="00000000" w:rsidRDefault="00B474EF">
          <w:pPr>
            <w:pStyle w:val="272980B5BBED4D158D6282987AAF9DA7"/>
          </w:pPr>
          <w:r w:rsidRPr="004D3011">
            <w:t>EMAIL:</w:t>
          </w:r>
        </w:p>
      </w:docPartBody>
    </w:docPart>
    <w:docPart>
      <w:docPartPr>
        <w:name w:val="8128CA7F811B44B4A0B1CBFEDD6E25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16DF8-CF5B-428E-BAF5-26F16F092088}"/>
      </w:docPartPr>
      <w:docPartBody>
        <w:p w:rsidR="00000000" w:rsidRDefault="00B474EF">
          <w:pPr>
            <w:pStyle w:val="8128CA7F811B44B4A0B1CBFEDD6E25D0"/>
          </w:pPr>
          <w:r w:rsidRPr="00CB0055">
            <w:t>Hobbies</w:t>
          </w:r>
        </w:p>
      </w:docPartBody>
    </w:docPart>
    <w:docPart>
      <w:docPartPr>
        <w:name w:val="B6C46236079B46BCB0C7AC8DDDC0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7561AFB-C944-4853-ABFB-71CC04874BBA}"/>
      </w:docPartPr>
      <w:docPartBody>
        <w:p w:rsidR="00000000" w:rsidRDefault="00B474EF">
          <w:pPr>
            <w:pStyle w:val="B6C46236079B46BCB0C7AC8DDDC030DF"/>
          </w:pPr>
          <w:r w:rsidRPr="00036450">
            <w:t>EDUCATION</w:t>
          </w:r>
        </w:p>
      </w:docPartBody>
    </w:docPart>
    <w:docPart>
      <w:docPartPr>
        <w:name w:val="6C35AD42C37144338FE6A541A7E2D6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F29F6E8-64C1-419E-9F84-D880B64FD7AB}"/>
      </w:docPartPr>
      <w:docPartBody>
        <w:p w:rsidR="00000000" w:rsidRDefault="00B474EF">
          <w:pPr>
            <w:pStyle w:val="6C35AD42C37144338FE6A541A7E2D643"/>
          </w:pPr>
          <w:r w:rsidRPr="00036450">
            <w:t>WORK EXPERIENCE</w:t>
          </w:r>
        </w:p>
      </w:docPartBody>
    </w:docPart>
    <w:docPart>
      <w:docPartPr>
        <w:name w:val="9862A876367C441D9860F1B193FF8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E0ED4C-0409-4734-9FF2-7CAE77A4AE91}"/>
      </w:docPartPr>
      <w:docPartBody>
        <w:p w:rsidR="00000000" w:rsidRDefault="00B474EF">
          <w:pPr>
            <w:pStyle w:val="9862A876367C441D9860F1B193FF858D"/>
          </w:pPr>
          <w:r w:rsidRPr="00036450">
            <w:rPr>
              <w:rStyle w:val="Heading2Char"/>
            </w:rPr>
            <w:t>SKILLS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メイリオ"/>
    <w:charset w:val="80"/>
    <w:family w:val="swiss"/>
    <w:pitch w:val="variable"/>
    <w:sig w:usb0="E00002FF" w:usb1="6AC7FFFF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4EF"/>
    <w:rsid w:val="00B4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18CDA16A374071AFC6EAC2D2EC75C5">
    <w:name w:val="E718CDA16A374071AFC6EAC2D2EC75C5"/>
  </w:style>
  <w:style w:type="paragraph" w:customStyle="1" w:styleId="45E2366806CC41258F4146AE5F927F03">
    <w:name w:val="45E2366806CC41258F4146AE5F927F03"/>
  </w:style>
  <w:style w:type="paragraph" w:customStyle="1" w:styleId="4DE2DBBE9B0C4F718F75BE9A04D16E0C">
    <w:name w:val="4DE2DBBE9B0C4F718F75BE9A04D16E0C"/>
  </w:style>
  <w:style w:type="paragraph" w:customStyle="1" w:styleId="CE79C2A6F93746AAA74674E4811624D8">
    <w:name w:val="CE79C2A6F93746AAA74674E4811624D8"/>
  </w:style>
  <w:style w:type="paragraph" w:customStyle="1" w:styleId="07D28176F25349CA8A452E4CD7FEA332">
    <w:name w:val="07D28176F25349CA8A452E4CD7FEA332"/>
  </w:style>
  <w:style w:type="paragraph" w:customStyle="1" w:styleId="4076B9EA89F949ED81696F9D3D0B7203">
    <w:name w:val="4076B9EA89F949ED81696F9D3D0B7203"/>
  </w:style>
  <w:style w:type="paragraph" w:customStyle="1" w:styleId="E87760121FD441299562B9DF93673014">
    <w:name w:val="E87760121FD441299562B9DF93673014"/>
  </w:style>
  <w:style w:type="paragraph" w:customStyle="1" w:styleId="17822A05B08E45D7B824C8A0D52728ED">
    <w:name w:val="17822A05B08E45D7B824C8A0D52728ED"/>
  </w:style>
  <w:style w:type="paragraph" w:customStyle="1" w:styleId="A34F1FC3C13F44FC99C383141123B66F">
    <w:name w:val="A34F1FC3C13F44FC99C383141123B66F"/>
  </w:style>
  <w:style w:type="paragraph" w:customStyle="1" w:styleId="272980B5BBED4D158D6282987AAF9DA7">
    <w:name w:val="272980B5BBED4D158D6282987AAF9DA7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259709D82EDD49F09416DD0119DE0138">
    <w:name w:val="259709D82EDD49F09416DD0119DE0138"/>
  </w:style>
  <w:style w:type="paragraph" w:customStyle="1" w:styleId="8128CA7F811B44B4A0B1CBFEDD6E25D0">
    <w:name w:val="8128CA7F811B44B4A0B1CBFEDD6E25D0"/>
  </w:style>
  <w:style w:type="paragraph" w:customStyle="1" w:styleId="0DD511DD45EF42578A77672D37456A09">
    <w:name w:val="0DD511DD45EF42578A77672D37456A09"/>
  </w:style>
  <w:style w:type="paragraph" w:customStyle="1" w:styleId="244080855D734C4BB8AEA6867F8AA4AD">
    <w:name w:val="244080855D734C4BB8AEA6867F8AA4AD"/>
  </w:style>
  <w:style w:type="paragraph" w:customStyle="1" w:styleId="648320816D714A82BA2E76113C478A0F">
    <w:name w:val="648320816D714A82BA2E76113C478A0F"/>
  </w:style>
  <w:style w:type="paragraph" w:customStyle="1" w:styleId="AC86700CF33643478F22C632F1B7817D">
    <w:name w:val="AC86700CF33643478F22C632F1B7817D"/>
  </w:style>
  <w:style w:type="paragraph" w:customStyle="1" w:styleId="B6C46236079B46BCB0C7AC8DDDC030DF">
    <w:name w:val="B6C46236079B46BCB0C7AC8DDDC030DF"/>
  </w:style>
  <w:style w:type="paragraph" w:customStyle="1" w:styleId="EE796F73B2AA4EEBA7F46FF47391D8DF">
    <w:name w:val="EE796F73B2AA4EEBA7F46FF47391D8DF"/>
  </w:style>
  <w:style w:type="paragraph" w:customStyle="1" w:styleId="4B943E75190145129DAAA18DAC117B04">
    <w:name w:val="4B943E75190145129DAAA18DAC117B04"/>
  </w:style>
  <w:style w:type="paragraph" w:customStyle="1" w:styleId="63A7993E97E94E50A03DD257B186406D">
    <w:name w:val="63A7993E97E94E50A03DD257B186406D"/>
  </w:style>
  <w:style w:type="paragraph" w:customStyle="1" w:styleId="EAC0E3B76CD44ED9AD2664859E0286E1">
    <w:name w:val="EAC0E3B76CD44ED9AD2664859E0286E1"/>
  </w:style>
  <w:style w:type="paragraph" w:customStyle="1" w:styleId="478AF58E17EF4752A91A9AE29018C6B5">
    <w:name w:val="478AF58E17EF4752A91A9AE29018C6B5"/>
  </w:style>
  <w:style w:type="paragraph" w:customStyle="1" w:styleId="5C0EA1B656A8408BB583E4A508D4B41D">
    <w:name w:val="5C0EA1B656A8408BB583E4A508D4B41D"/>
  </w:style>
  <w:style w:type="paragraph" w:customStyle="1" w:styleId="AB9FDAF7430D4AE686B02190899A1535">
    <w:name w:val="AB9FDAF7430D4AE686B02190899A1535"/>
  </w:style>
  <w:style w:type="paragraph" w:customStyle="1" w:styleId="6C35AD42C37144338FE6A541A7E2D643">
    <w:name w:val="6C35AD42C37144338FE6A541A7E2D643"/>
  </w:style>
  <w:style w:type="paragraph" w:customStyle="1" w:styleId="FA02E38F5DE1462081D330CD18BEC900">
    <w:name w:val="FA02E38F5DE1462081D330CD18BEC900"/>
  </w:style>
  <w:style w:type="paragraph" w:customStyle="1" w:styleId="7BB5144C1B3C4C3CB59118DB6EBA65AA">
    <w:name w:val="7BB5144C1B3C4C3CB59118DB6EBA65AA"/>
  </w:style>
  <w:style w:type="paragraph" w:customStyle="1" w:styleId="37B990AEB6E14F88853B1A6F0B96FBF8">
    <w:name w:val="37B990AEB6E14F88853B1A6F0B96FBF8"/>
  </w:style>
  <w:style w:type="paragraph" w:customStyle="1" w:styleId="46293B69CCBA45A09ED109B65217C2FD">
    <w:name w:val="46293B69CCBA45A09ED109B65217C2FD"/>
  </w:style>
  <w:style w:type="paragraph" w:customStyle="1" w:styleId="5BF80141F98D4CB899CD5E23CF8B9B5F">
    <w:name w:val="5BF80141F98D4CB899CD5E23CF8B9B5F"/>
  </w:style>
  <w:style w:type="paragraph" w:customStyle="1" w:styleId="CCBBE50ACEC1424B9DADFD45E9BD7336">
    <w:name w:val="CCBBE50ACEC1424B9DADFD45E9BD7336"/>
  </w:style>
  <w:style w:type="paragraph" w:customStyle="1" w:styleId="A0C22E0E17EF4A59A3A6A5C71FBABF32">
    <w:name w:val="A0C22E0E17EF4A59A3A6A5C71FBABF32"/>
  </w:style>
  <w:style w:type="paragraph" w:customStyle="1" w:styleId="3AAC70E8DEC949A68B8F57FCFB501138">
    <w:name w:val="3AAC70E8DEC949A68B8F57FCFB501138"/>
  </w:style>
  <w:style w:type="paragraph" w:customStyle="1" w:styleId="5A239AE3B4514BD79385AAF547A730FF">
    <w:name w:val="5A239AE3B4514BD79385AAF547A730FF"/>
  </w:style>
  <w:style w:type="paragraph" w:customStyle="1" w:styleId="BF90E8086AA84D9C8A65E69D9F030734">
    <w:name w:val="BF90E8086AA84D9C8A65E69D9F030734"/>
  </w:style>
  <w:style w:type="paragraph" w:customStyle="1" w:styleId="8EA0F0D9064448968E5FD86A6FC780EC">
    <w:name w:val="8EA0F0D9064448968E5FD86A6FC780EC"/>
  </w:style>
  <w:style w:type="paragraph" w:customStyle="1" w:styleId="697753E0CA4C4957A863678399955A77">
    <w:name w:val="697753E0CA4C4957A863678399955A77"/>
  </w:style>
  <w:style w:type="paragraph" w:customStyle="1" w:styleId="C041BE86D9B649C9B2AAEFBDFAE3B9FD">
    <w:name w:val="C041BE86D9B649C9B2AAEFBDFAE3B9FD"/>
  </w:style>
  <w:style w:type="paragraph" w:customStyle="1" w:styleId="C3010777A9AA4F0584CE9ED798D0411C">
    <w:name w:val="C3010777A9AA4F0584CE9ED798D0411C"/>
  </w:style>
  <w:style w:type="paragraph" w:customStyle="1" w:styleId="15BDAED3AB8C4C29893694D251F0560E">
    <w:name w:val="15BDAED3AB8C4C29893694D251F0560E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9862A876367C441D9860F1B193FF858D">
    <w:name w:val="9862A876367C441D9860F1B193FF85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4.xml><?xml version="1.0" encoding="utf-8"?>
<ds:datastoreItem xmlns:ds="http://schemas.openxmlformats.org/officeDocument/2006/customXml" ds:itemID="{472533CF-251A-414F-8EC1-531707E3C4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{8375D947-137B-4FCC-9C02-226B0452B642}tf00546271_win32</Template>
  <TotalTime>0</TotalTime>
  <Pages>1</Pages>
  <Words>199</Words>
  <Characters>1136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2020-12-16T21:18:00Z</dcterms:created>
  <dcterms:modified xsi:type="dcterms:W3CDTF">2020-12-16T23:14:00Z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